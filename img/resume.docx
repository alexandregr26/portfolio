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090DD" w14:textId="240DAD43" w:rsidR="00394A6D" w:rsidRPr="00293451" w:rsidRDefault="00A60C7F" w:rsidP="00E752B7">
      <w:pPr>
        <w:pStyle w:val="Title"/>
        <w:rPr>
          <w:color w:val="auto"/>
          <w:lang w:val="en-CA"/>
        </w:rPr>
      </w:pPr>
      <w:sdt>
        <w:sdtPr>
          <w:rPr>
            <w:color w:val="auto"/>
            <w:lang w:val="en-CA"/>
          </w:rPr>
          <w:alias w:val="Enter your name:"/>
          <w:tag w:val=""/>
          <w:id w:val="-328297061"/>
          <w:placeholder>
            <w:docPart w:val="6B483207D030486FAF39DE768FFD93BD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r w:rsidR="001B0B24" w:rsidRPr="00293451">
            <w:rPr>
              <w:color w:val="auto"/>
              <w:lang w:val="en-CA"/>
            </w:rPr>
            <w:t>Alexandre Gouveia</w:t>
          </w:r>
        </w:sdtContent>
      </w:sdt>
    </w:p>
    <w:p w14:paraId="350F35FA" w14:textId="5214CD62" w:rsidR="005A0BE3" w:rsidRPr="005A0BE3" w:rsidRDefault="005A0BE3" w:rsidP="005A0BE3">
      <w:pPr>
        <w:pStyle w:val="Title"/>
        <w:rPr>
          <w:color w:val="auto"/>
          <w:sz w:val="20"/>
          <w:lang w:val="en-CA"/>
        </w:rPr>
      </w:pPr>
      <w:r w:rsidRPr="00177D74">
        <w:rPr>
          <w:color w:val="auto"/>
          <w:sz w:val="20"/>
          <w:lang w:val="en-CA"/>
        </w:rPr>
        <w:t xml:space="preserve">Phone: </w:t>
      </w:r>
      <w:r w:rsidR="00DB67AD" w:rsidRPr="00177D74">
        <w:rPr>
          <w:color w:val="auto"/>
          <w:sz w:val="20"/>
          <w:lang w:val="en-CA"/>
        </w:rPr>
        <w:t>905-348-2604</w:t>
      </w:r>
      <w:r w:rsidR="00AC2D4B" w:rsidRPr="00177D74">
        <w:rPr>
          <w:color w:val="auto"/>
          <w:sz w:val="20"/>
          <w:lang w:val="en-CA"/>
        </w:rPr>
        <w:t xml:space="preserve"> | </w:t>
      </w:r>
      <w:r w:rsidRPr="00177D74">
        <w:rPr>
          <w:color w:val="auto"/>
          <w:sz w:val="20"/>
          <w:lang w:val="en-CA"/>
        </w:rPr>
        <w:t xml:space="preserve">Email: </w:t>
      </w:r>
      <w:hyperlink r:id="rId7" w:history="1">
        <w:r w:rsidRPr="00177D74">
          <w:rPr>
            <w:rStyle w:val="Hyperlink"/>
            <w:color w:val="auto"/>
            <w:sz w:val="20"/>
            <w:lang w:val="en-CA"/>
          </w:rPr>
          <w:t>alexandregr10@outlook.com</w:t>
        </w:r>
      </w:hyperlink>
      <w:r w:rsidR="00AC2D4B" w:rsidRPr="00177D74">
        <w:rPr>
          <w:color w:val="auto"/>
          <w:sz w:val="20"/>
          <w:lang w:val="en-CA"/>
        </w:rPr>
        <w:t xml:space="preserve"> | </w:t>
      </w:r>
      <w:proofErr w:type="spellStart"/>
      <w:r w:rsidR="00AC2D4B" w:rsidRPr="00177D74">
        <w:rPr>
          <w:color w:val="auto"/>
          <w:sz w:val="20"/>
          <w:lang w:val="en-CA"/>
        </w:rPr>
        <w:t>LinkedIN</w:t>
      </w:r>
      <w:proofErr w:type="spellEnd"/>
      <w:r w:rsidR="00AC2D4B" w:rsidRPr="00177D74">
        <w:rPr>
          <w:color w:val="auto"/>
          <w:sz w:val="20"/>
          <w:lang w:val="en-CA"/>
        </w:rPr>
        <w:t xml:space="preserve">: </w:t>
      </w:r>
      <w:r w:rsidR="00177D74" w:rsidRPr="00177D74">
        <w:rPr>
          <w:color w:val="auto"/>
          <w:sz w:val="20"/>
          <w:szCs w:val="20"/>
          <w:lang w:val="en-CA"/>
        </w:rPr>
        <w:t xml:space="preserve">: </w:t>
      </w:r>
      <w:r w:rsidR="00177D74" w:rsidRPr="00177D74">
        <w:rPr>
          <w:color w:val="auto"/>
          <w:sz w:val="20"/>
          <w:szCs w:val="20"/>
          <w:u w:val="single"/>
          <w:lang w:val="en-CA"/>
        </w:rPr>
        <w:t>www.linkedin.com/in/alexandre-gouveia-r/</w:t>
      </w:r>
    </w:p>
    <w:sdt>
      <w:sdtPr>
        <w:rPr>
          <w:color w:val="auto"/>
        </w:rPr>
        <w:alias w:val="Education:"/>
        <w:tag w:val="Education:"/>
        <w:id w:val="1513793667"/>
        <w:placeholder>
          <w:docPart w:val="91C2B4B331CC45A88219A80300F05AE6"/>
        </w:placeholder>
        <w:temporary/>
        <w:showingPlcHdr/>
        <w15:appearance w15:val="hidden"/>
      </w:sdtPr>
      <w:sdtEndPr/>
      <w:sdtContent>
        <w:p w14:paraId="61D25708" w14:textId="22B7F187" w:rsidR="00394A6D" w:rsidRPr="00EA2DC6" w:rsidRDefault="007D00B3" w:rsidP="00E752B7">
          <w:pPr>
            <w:pStyle w:val="Heading1"/>
            <w:rPr>
              <w:color w:val="auto"/>
              <w:lang w:val="en-CA"/>
            </w:rPr>
          </w:pPr>
          <w:r w:rsidRPr="00EA2DC6">
            <w:rPr>
              <w:color w:val="auto"/>
              <w:lang w:val="en-CA"/>
            </w:rPr>
            <w:t>Education</w:t>
          </w:r>
        </w:p>
      </w:sdtContent>
    </w:sdt>
    <w:p w14:paraId="5D61CB8F" w14:textId="575349BD" w:rsidR="00394A6D" w:rsidRPr="00731EB7" w:rsidRDefault="001B0B24" w:rsidP="00E752B7">
      <w:pPr>
        <w:pStyle w:val="ListBullet"/>
        <w:numPr>
          <w:ilvl w:val="0"/>
          <w:numId w:val="0"/>
        </w:numPr>
        <w:ind w:left="360" w:hanging="360"/>
        <w:rPr>
          <w:b/>
          <w:color w:val="auto"/>
        </w:rPr>
      </w:pPr>
      <w:r w:rsidRPr="00731EB7">
        <w:rPr>
          <w:b/>
          <w:color w:val="auto"/>
        </w:rPr>
        <w:t>Bachelor of Applied Science, Electrical and Computer Engineer</w:t>
      </w:r>
      <w:r w:rsidR="00593A04" w:rsidRPr="00731EB7">
        <w:rPr>
          <w:b/>
          <w:color w:val="auto"/>
        </w:rPr>
        <w:t>, 2022</w:t>
      </w:r>
      <w:r w:rsidR="00050A65" w:rsidRPr="00731EB7">
        <w:rPr>
          <w:b/>
          <w:color w:val="auto"/>
        </w:rPr>
        <w:tab/>
      </w:r>
      <w:r w:rsidR="00050A65" w:rsidRPr="00731EB7">
        <w:rPr>
          <w:b/>
          <w:color w:val="auto"/>
        </w:rPr>
        <w:tab/>
      </w:r>
      <w:r w:rsidR="00050A65" w:rsidRPr="00731EB7">
        <w:rPr>
          <w:b/>
          <w:color w:val="auto"/>
        </w:rPr>
        <w:tab/>
        <w:t>(2018 – Present)</w:t>
      </w:r>
    </w:p>
    <w:p w14:paraId="738E3CAD" w14:textId="6B5C65B4" w:rsidR="00832469" w:rsidRDefault="001B0B24" w:rsidP="00260CB2">
      <w:pPr>
        <w:pStyle w:val="ListBullet"/>
        <w:numPr>
          <w:ilvl w:val="0"/>
          <w:numId w:val="0"/>
        </w:numPr>
        <w:ind w:left="360" w:hanging="360"/>
        <w:rPr>
          <w:color w:val="auto"/>
        </w:rPr>
      </w:pPr>
      <w:r w:rsidRPr="00731EB7">
        <w:rPr>
          <w:color w:val="auto"/>
        </w:rPr>
        <w:t>University of Toronto, St. George Campus</w:t>
      </w:r>
    </w:p>
    <w:p w14:paraId="52B687E6" w14:textId="439DD932" w:rsidR="00260CB2" w:rsidRDefault="00260CB2" w:rsidP="00260CB2">
      <w:pPr>
        <w:pStyle w:val="ListBullet"/>
        <w:numPr>
          <w:ilvl w:val="0"/>
          <w:numId w:val="0"/>
        </w:numPr>
        <w:ind w:left="360" w:hanging="360"/>
        <w:rPr>
          <w:color w:val="auto"/>
        </w:rPr>
      </w:pPr>
      <w:r w:rsidRPr="00260CB2">
        <w:rPr>
          <w:color w:val="auto"/>
        </w:rPr>
        <w:t>Awards &amp; Achievements: Ontario Scholar Award, Schulich Leader Nominee, J. Edgar McAllister Foundation Student Award, Edward S. Rogers Award, Academic Excellence in Mathematics Award</w:t>
      </w:r>
    </w:p>
    <w:p w14:paraId="3EB3E272" w14:textId="77777777" w:rsidR="00260CB2" w:rsidRPr="00731EB7" w:rsidRDefault="00260CB2" w:rsidP="00260CB2">
      <w:pPr>
        <w:pStyle w:val="Heading1"/>
        <w:rPr>
          <w:color w:val="auto"/>
        </w:rPr>
      </w:pPr>
      <w:r w:rsidRPr="00731EB7">
        <w:rPr>
          <w:color w:val="auto"/>
        </w:rPr>
        <w:t>Technical Skills</w:t>
      </w:r>
    </w:p>
    <w:p w14:paraId="1603147F" w14:textId="386FBD0A" w:rsidR="00260CB2" w:rsidRPr="00731EB7" w:rsidRDefault="005F1CF2" w:rsidP="00260CB2">
      <w:pPr>
        <w:pStyle w:val="ListBullet"/>
        <w:rPr>
          <w:color w:val="auto"/>
        </w:rPr>
      </w:pPr>
      <w:r>
        <w:rPr>
          <w:color w:val="auto"/>
        </w:rPr>
        <w:t xml:space="preserve">Android Studio, </w:t>
      </w:r>
      <w:r w:rsidR="00260CB2">
        <w:rPr>
          <w:color w:val="auto"/>
        </w:rPr>
        <w:t xml:space="preserve">Assembly, </w:t>
      </w:r>
      <w:r w:rsidR="00260CB2" w:rsidRPr="00731EB7">
        <w:rPr>
          <w:color w:val="auto"/>
        </w:rPr>
        <w:t xml:space="preserve">C, C++, </w:t>
      </w:r>
      <w:r w:rsidR="00EA2DC6">
        <w:rPr>
          <w:color w:val="auto"/>
        </w:rPr>
        <w:t xml:space="preserve">CSS, </w:t>
      </w:r>
      <w:r w:rsidR="00260CB2" w:rsidRPr="00731EB7">
        <w:rPr>
          <w:color w:val="auto"/>
        </w:rPr>
        <w:t>Excel,</w:t>
      </w:r>
      <w:r w:rsidR="00260CB2" w:rsidRPr="00F3585F">
        <w:rPr>
          <w:color w:val="auto"/>
        </w:rPr>
        <w:t xml:space="preserve"> </w:t>
      </w:r>
      <w:r w:rsidR="00244175">
        <w:rPr>
          <w:color w:val="auto"/>
        </w:rPr>
        <w:t xml:space="preserve">Git, </w:t>
      </w:r>
      <w:proofErr w:type="spellStart"/>
      <w:r w:rsidR="00244175">
        <w:rPr>
          <w:color w:val="auto"/>
        </w:rPr>
        <w:t>Github</w:t>
      </w:r>
      <w:proofErr w:type="spellEnd"/>
      <w:r w:rsidR="00244175">
        <w:rPr>
          <w:color w:val="auto"/>
        </w:rPr>
        <w:t xml:space="preserve">, </w:t>
      </w:r>
      <w:r w:rsidR="00260CB2" w:rsidRPr="00731EB7">
        <w:rPr>
          <w:color w:val="auto"/>
        </w:rPr>
        <w:t>HTML, Java</w:t>
      </w:r>
      <w:r w:rsidR="00260CB2">
        <w:rPr>
          <w:color w:val="auto"/>
        </w:rPr>
        <w:t>,</w:t>
      </w:r>
      <w:r w:rsidR="00260CB2" w:rsidRPr="00F3585F">
        <w:rPr>
          <w:color w:val="auto"/>
        </w:rPr>
        <w:t xml:space="preserve"> </w:t>
      </w:r>
      <w:proofErr w:type="spellStart"/>
      <w:r w:rsidR="00244175">
        <w:rPr>
          <w:color w:val="auto"/>
        </w:rPr>
        <w:t>Javascript</w:t>
      </w:r>
      <w:proofErr w:type="spellEnd"/>
      <w:r w:rsidR="00244175">
        <w:rPr>
          <w:color w:val="auto"/>
        </w:rPr>
        <w:t xml:space="preserve">, </w:t>
      </w:r>
      <w:r w:rsidR="00260CB2" w:rsidRPr="00731EB7">
        <w:rPr>
          <w:color w:val="auto"/>
        </w:rPr>
        <w:t>MATLAB,</w:t>
      </w:r>
      <w:r w:rsidR="00260CB2">
        <w:rPr>
          <w:color w:val="auto"/>
        </w:rPr>
        <w:t xml:space="preserve"> </w:t>
      </w:r>
      <w:proofErr w:type="spellStart"/>
      <w:r w:rsidR="00260CB2">
        <w:rPr>
          <w:color w:val="auto"/>
        </w:rPr>
        <w:t>MultiSim</w:t>
      </w:r>
      <w:proofErr w:type="spellEnd"/>
      <w:r w:rsidR="00260CB2">
        <w:rPr>
          <w:color w:val="auto"/>
        </w:rPr>
        <w:t xml:space="preserve">, </w:t>
      </w:r>
      <w:r w:rsidR="00260CB2" w:rsidRPr="00731EB7">
        <w:rPr>
          <w:color w:val="auto"/>
        </w:rPr>
        <w:t>PowerPoint, PhotoScape</w:t>
      </w:r>
      <w:r w:rsidR="00293451">
        <w:rPr>
          <w:color w:val="auto"/>
        </w:rPr>
        <w:t xml:space="preserve">, </w:t>
      </w:r>
      <w:r w:rsidR="00260CB2">
        <w:rPr>
          <w:color w:val="auto"/>
        </w:rPr>
        <w:t>Verilog,</w:t>
      </w:r>
      <w:r w:rsidR="00260CB2" w:rsidRPr="00731EB7">
        <w:rPr>
          <w:color w:val="auto"/>
        </w:rPr>
        <w:t xml:space="preserve"> Word</w:t>
      </w:r>
    </w:p>
    <w:p w14:paraId="6F51E8C0" w14:textId="03B390E6" w:rsidR="00177D74" w:rsidRDefault="00260CB2" w:rsidP="00260CB2">
      <w:pPr>
        <w:pStyle w:val="Heading1"/>
        <w:rPr>
          <w:color w:val="auto"/>
        </w:rPr>
      </w:pPr>
      <w:r>
        <w:rPr>
          <w:color w:val="auto"/>
        </w:rPr>
        <w:t xml:space="preserve">Relevant </w:t>
      </w:r>
      <w:r w:rsidRPr="00731EB7">
        <w:rPr>
          <w:color w:val="auto"/>
        </w:rPr>
        <w:t>Projects</w:t>
      </w:r>
    </w:p>
    <w:p w14:paraId="1ABE30EE" w14:textId="77777777" w:rsidR="00177D74" w:rsidRPr="00731EB7" w:rsidRDefault="00177D74" w:rsidP="00177D74">
      <w:pPr>
        <w:pStyle w:val="Heading2"/>
        <w:rPr>
          <w:color w:val="auto"/>
        </w:rPr>
      </w:pPr>
      <w:r>
        <w:rPr>
          <w:color w:val="auto"/>
        </w:rPr>
        <w:t>Founder |</w:t>
      </w:r>
      <w:r w:rsidRPr="00042E6E">
        <w:rPr>
          <w:color w:val="auto"/>
        </w:rPr>
        <w:t xml:space="preserve"> </w:t>
      </w:r>
      <w:r>
        <w:rPr>
          <w:color w:val="auto"/>
        </w:rPr>
        <w:t xml:space="preserve">splitz </w:t>
      </w:r>
      <w:r w:rsidRPr="00731EB7">
        <w:rPr>
          <w:color w:val="auto"/>
        </w:rPr>
        <w:t xml:space="preserve">| </w:t>
      </w:r>
      <w:r>
        <w:rPr>
          <w:color w:val="auto"/>
        </w:rPr>
        <w:t>google chrome extension</w:t>
      </w:r>
    </w:p>
    <w:p w14:paraId="0D67D68F" w14:textId="77777777" w:rsidR="00177D74" w:rsidRDefault="00177D74" w:rsidP="00177D74">
      <w:pPr>
        <w:pStyle w:val="ListBullet"/>
        <w:rPr>
          <w:bCs/>
          <w:color w:val="auto"/>
        </w:rPr>
      </w:pPr>
      <w:r>
        <w:rPr>
          <w:bCs/>
          <w:color w:val="auto"/>
        </w:rPr>
        <w:t xml:space="preserve">Created, developed, and published an </w:t>
      </w:r>
      <w:r w:rsidRPr="00265DD0">
        <w:rPr>
          <w:bCs/>
          <w:color w:val="auto"/>
        </w:rPr>
        <w:t>exclusive Chrome</w:t>
      </w:r>
      <w:r>
        <w:rPr>
          <w:bCs/>
          <w:color w:val="auto"/>
        </w:rPr>
        <w:t xml:space="preserve"> e</w:t>
      </w:r>
      <w:r w:rsidRPr="00265DD0">
        <w:rPr>
          <w:bCs/>
          <w:color w:val="auto"/>
        </w:rPr>
        <w:t>xtension to help users manage tabs efficiently</w:t>
      </w:r>
    </w:p>
    <w:p w14:paraId="639ED2FC" w14:textId="77777777" w:rsidR="00177D74" w:rsidRPr="0038787C" w:rsidRDefault="00177D74" w:rsidP="00177D74">
      <w:pPr>
        <w:pStyle w:val="ListBullet"/>
        <w:rPr>
          <w:b/>
          <w:color w:val="auto"/>
        </w:rPr>
      </w:pPr>
      <w:r>
        <w:rPr>
          <w:bCs/>
          <w:color w:val="auto"/>
        </w:rPr>
        <w:t xml:space="preserve">Built an interactive and user-friendly design using Chrome APIs, HTML, CSS, and </w:t>
      </w:r>
      <w:proofErr w:type="spellStart"/>
      <w:r>
        <w:rPr>
          <w:bCs/>
          <w:color w:val="auto"/>
        </w:rPr>
        <w:t>Javascript</w:t>
      </w:r>
      <w:proofErr w:type="spellEnd"/>
    </w:p>
    <w:p w14:paraId="4CFBB5AC" w14:textId="77777777" w:rsidR="00260CB2" w:rsidRPr="00731EB7" w:rsidRDefault="00260CB2" w:rsidP="00260CB2">
      <w:pPr>
        <w:pStyle w:val="Heading2"/>
        <w:rPr>
          <w:color w:val="auto"/>
        </w:rPr>
      </w:pPr>
      <w:r w:rsidRPr="00042E6E">
        <w:rPr>
          <w:color w:val="auto"/>
        </w:rPr>
        <w:t>Team Member</w:t>
      </w:r>
      <w:r>
        <w:rPr>
          <w:color w:val="auto"/>
        </w:rPr>
        <w:t xml:space="preserve"> |</w:t>
      </w:r>
      <w:r w:rsidRPr="00042E6E">
        <w:rPr>
          <w:color w:val="auto"/>
        </w:rPr>
        <w:t xml:space="preserve"> Geographical Information System (GIS) Team</w:t>
      </w:r>
      <w:r>
        <w:rPr>
          <w:color w:val="auto"/>
        </w:rPr>
        <w:t xml:space="preserve"> </w:t>
      </w:r>
      <w:r w:rsidRPr="00731EB7">
        <w:rPr>
          <w:color w:val="auto"/>
        </w:rPr>
        <w:t>| university of toronto</w:t>
      </w:r>
    </w:p>
    <w:p w14:paraId="6F7558C7" w14:textId="77777777" w:rsidR="00260CB2" w:rsidRPr="00042E6E" w:rsidRDefault="00260CB2" w:rsidP="00260CB2">
      <w:pPr>
        <w:pStyle w:val="ListBullet"/>
        <w:rPr>
          <w:bCs/>
          <w:color w:val="auto"/>
        </w:rPr>
      </w:pPr>
      <w:r w:rsidRPr="00042E6E">
        <w:rPr>
          <w:bCs/>
          <w:color w:val="auto"/>
        </w:rPr>
        <w:t xml:space="preserve">Collaborated in a team of 3 to develop and design a working application </w:t>
      </w:r>
      <w:proofErr w:type="gramStart"/>
      <w:r w:rsidRPr="00042E6E">
        <w:rPr>
          <w:bCs/>
          <w:color w:val="auto"/>
        </w:rPr>
        <w:t>similar to</w:t>
      </w:r>
      <w:proofErr w:type="gramEnd"/>
      <w:r w:rsidRPr="00042E6E">
        <w:rPr>
          <w:bCs/>
          <w:color w:val="auto"/>
        </w:rPr>
        <w:t xml:space="preserve"> Google Maps</w:t>
      </w:r>
    </w:p>
    <w:p w14:paraId="03DBCD92" w14:textId="77777777" w:rsidR="00260CB2" w:rsidRPr="00042E6E" w:rsidRDefault="00260CB2" w:rsidP="00260CB2">
      <w:pPr>
        <w:pStyle w:val="ListBullet"/>
        <w:rPr>
          <w:bCs/>
          <w:color w:val="auto"/>
        </w:rPr>
      </w:pPr>
      <w:r w:rsidRPr="00042E6E">
        <w:rPr>
          <w:bCs/>
          <w:color w:val="auto"/>
        </w:rPr>
        <w:t>Displayed roads, bodies of water, parks, and points of interest, and create</w:t>
      </w:r>
      <w:r>
        <w:rPr>
          <w:bCs/>
          <w:color w:val="auto"/>
        </w:rPr>
        <w:t>d</w:t>
      </w:r>
      <w:r w:rsidRPr="00042E6E">
        <w:rPr>
          <w:bCs/>
          <w:color w:val="auto"/>
        </w:rPr>
        <w:t xml:space="preserve"> a working GUI with C++</w:t>
      </w:r>
    </w:p>
    <w:p w14:paraId="226A1682" w14:textId="002BA658" w:rsidR="00260CB2" w:rsidRPr="00177D74" w:rsidRDefault="00260CB2" w:rsidP="00260CB2">
      <w:pPr>
        <w:pStyle w:val="ListBullet"/>
        <w:rPr>
          <w:b/>
          <w:color w:val="auto"/>
        </w:rPr>
      </w:pPr>
      <w:r w:rsidRPr="00042E6E">
        <w:rPr>
          <w:bCs/>
          <w:color w:val="auto"/>
        </w:rPr>
        <w:t>Developed code to find the shortest path between two points on the map using Dijkstra’s Algorithm</w:t>
      </w:r>
    </w:p>
    <w:p w14:paraId="5AEE431B" w14:textId="77777777" w:rsidR="00260CB2" w:rsidRPr="00731EB7" w:rsidRDefault="00260CB2" w:rsidP="00260CB2">
      <w:pPr>
        <w:pStyle w:val="Heading2"/>
        <w:rPr>
          <w:color w:val="auto"/>
        </w:rPr>
      </w:pPr>
      <w:r w:rsidRPr="00731EB7">
        <w:rPr>
          <w:color w:val="auto"/>
        </w:rPr>
        <w:t>project manager | engineering strategies and practices | university of toronto</w:t>
      </w:r>
    </w:p>
    <w:p w14:paraId="01914066" w14:textId="77777777" w:rsidR="00260CB2" w:rsidRPr="00327502" w:rsidRDefault="00260CB2" w:rsidP="00260CB2">
      <w:pPr>
        <w:pStyle w:val="ListBullet"/>
        <w:rPr>
          <w:color w:val="auto"/>
        </w:rPr>
      </w:pPr>
      <w:r>
        <w:rPr>
          <w:color w:val="auto"/>
        </w:rPr>
        <w:t>Designed</w:t>
      </w:r>
      <w:r w:rsidRPr="00731EB7">
        <w:rPr>
          <w:color w:val="auto"/>
        </w:rPr>
        <w:t xml:space="preserve"> an optimal configuration for electric vehicles chargers in super-regional malls</w:t>
      </w:r>
      <w:r w:rsidRPr="00731EB7">
        <w:rPr>
          <w:rFonts w:cs="TimesNewRomanPSMT"/>
          <w:color w:val="auto"/>
        </w:rPr>
        <w:t>.</w:t>
      </w:r>
      <w:r w:rsidRPr="00327502">
        <w:rPr>
          <w:rFonts w:cs="Segoe UI"/>
          <w:color w:val="auto"/>
        </w:rPr>
        <w:t> </w:t>
      </w:r>
    </w:p>
    <w:p w14:paraId="35F2CD1F" w14:textId="54C1DEA2" w:rsidR="00260CB2" w:rsidRPr="00260CB2" w:rsidRDefault="00260CB2" w:rsidP="00260CB2">
      <w:pPr>
        <w:pStyle w:val="ListBullet"/>
        <w:rPr>
          <w:color w:val="auto"/>
        </w:rPr>
      </w:pPr>
      <w:r w:rsidRPr="00832469">
        <w:rPr>
          <w:color w:val="auto"/>
        </w:rPr>
        <w:t xml:space="preserve">Demonstrated strong oral communication skills working in a collaborative team to present </w:t>
      </w:r>
      <w:r>
        <w:rPr>
          <w:color w:val="auto"/>
        </w:rPr>
        <w:t xml:space="preserve">the final design to the company </w:t>
      </w:r>
      <w:proofErr w:type="spellStart"/>
      <w:r>
        <w:rPr>
          <w:color w:val="auto"/>
        </w:rPr>
        <w:t>eCAMION</w:t>
      </w:r>
      <w:proofErr w:type="spellEnd"/>
    </w:p>
    <w:p w14:paraId="490B97F7" w14:textId="77777777" w:rsidR="00723A71" w:rsidRPr="00260CB2" w:rsidRDefault="00723A71" w:rsidP="00E752B7">
      <w:pPr>
        <w:pStyle w:val="Heading1"/>
        <w:rPr>
          <w:color w:val="auto"/>
        </w:rPr>
      </w:pPr>
      <w:r w:rsidRPr="00260CB2">
        <w:rPr>
          <w:color w:val="auto"/>
        </w:rPr>
        <w:t>Leadership Roles</w:t>
      </w:r>
    </w:p>
    <w:p w14:paraId="26FE1AE2" w14:textId="77777777" w:rsidR="00CD0F6C" w:rsidRPr="00731EB7" w:rsidRDefault="00CD0F6C" w:rsidP="00CD0F6C">
      <w:pPr>
        <w:pStyle w:val="Heading2"/>
        <w:rPr>
          <w:color w:val="auto"/>
        </w:rPr>
      </w:pPr>
      <w:r w:rsidRPr="00731EB7">
        <w:rPr>
          <w:color w:val="auto"/>
        </w:rPr>
        <w:t>BRASA director OF CoMMUNICATIONS | UNIVERSITY of toronto</w:t>
      </w:r>
    </w:p>
    <w:p w14:paraId="0E009C8D" w14:textId="6AF13253" w:rsidR="003908D8" w:rsidRPr="00832469" w:rsidRDefault="003908D8" w:rsidP="00CD0F6C">
      <w:pPr>
        <w:pStyle w:val="ListBullet"/>
        <w:rPr>
          <w:color w:val="auto"/>
        </w:rPr>
      </w:pPr>
      <w:r>
        <w:rPr>
          <w:color w:val="auto"/>
        </w:rPr>
        <w:t>I</w:t>
      </w:r>
      <w:r w:rsidR="00CD0F6C" w:rsidRPr="003908D8">
        <w:rPr>
          <w:color w:val="auto"/>
        </w:rPr>
        <w:t>mplemented</w:t>
      </w:r>
      <w:r>
        <w:rPr>
          <w:color w:val="auto"/>
        </w:rPr>
        <w:t xml:space="preserve"> </w:t>
      </w:r>
      <w:r w:rsidR="00CD0F6C" w:rsidRPr="003908D8">
        <w:rPr>
          <w:color w:val="auto"/>
        </w:rPr>
        <w:t>marketing and advertising strategies</w:t>
      </w:r>
      <w:r w:rsidRPr="003908D8">
        <w:rPr>
          <w:color w:val="auto"/>
        </w:rPr>
        <w:t xml:space="preserve"> to </w:t>
      </w:r>
      <w:r w:rsidRPr="003908D8">
        <w:rPr>
          <w:rFonts w:cs="Helvetica"/>
          <w:color w:val="000000"/>
        </w:rPr>
        <w:t>expand the club’s influence within</w:t>
      </w:r>
      <w:r>
        <w:rPr>
          <w:rFonts w:cs="Helvetica"/>
          <w:color w:val="000000"/>
        </w:rPr>
        <w:t xml:space="preserve"> the</w:t>
      </w:r>
      <w:r w:rsidRPr="003908D8">
        <w:rPr>
          <w:rFonts w:cs="Helvetica"/>
          <w:color w:val="000000"/>
        </w:rPr>
        <w:t xml:space="preserve"> campus</w:t>
      </w:r>
    </w:p>
    <w:p w14:paraId="620CFACB" w14:textId="3012FDE3" w:rsidR="00CD0F6C" w:rsidRPr="003908D8" w:rsidRDefault="00832469" w:rsidP="00327502">
      <w:pPr>
        <w:pStyle w:val="ListBullet"/>
        <w:rPr>
          <w:color w:val="auto"/>
        </w:rPr>
      </w:pPr>
      <w:r w:rsidRPr="00832469">
        <w:rPr>
          <w:color w:val="auto"/>
        </w:rPr>
        <w:t xml:space="preserve">Managed social media </w:t>
      </w:r>
      <w:r w:rsidR="00327502">
        <w:rPr>
          <w:color w:val="auto"/>
        </w:rPr>
        <w:t xml:space="preserve">pages to promote and organize events </w:t>
      </w:r>
      <w:r w:rsidR="00CD0F6C" w:rsidRPr="003908D8">
        <w:rPr>
          <w:color w:val="auto"/>
        </w:rPr>
        <w:t>for Brazilian students in Toronto</w:t>
      </w:r>
    </w:p>
    <w:p w14:paraId="5CD1A922" w14:textId="79B56248" w:rsidR="00723A71" w:rsidRPr="00731EB7" w:rsidRDefault="00723A71" w:rsidP="00E752B7">
      <w:pPr>
        <w:pStyle w:val="Heading2"/>
        <w:rPr>
          <w:color w:val="auto"/>
        </w:rPr>
      </w:pPr>
      <w:r w:rsidRPr="00731EB7">
        <w:rPr>
          <w:color w:val="auto"/>
        </w:rPr>
        <w:t>Electrical club finance director | UNIVERSITY of toronto</w:t>
      </w:r>
    </w:p>
    <w:p w14:paraId="74F5CF02" w14:textId="09748DDD" w:rsidR="002600BB" w:rsidRPr="00CD0F6C" w:rsidRDefault="00D26511" w:rsidP="00CD0F6C">
      <w:pPr>
        <w:pStyle w:val="ListBullet"/>
        <w:rPr>
          <w:color w:val="auto"/>
        </w:rPr>
      </w:pPr>
      <w:r w:rsidRPr="00731EB7">
        <w:rPr>
          <w:color w:val="auto"/>
        </w:rPr>
        <w:t>C</w:t>
      </w:r>
      <w:r w:rsidR="00723A71" w:rsidRPr="00731EB7">
        <w:rPr>
          <w:color w:val="auto"/>
        </w:rPr>
        <w:t>reate</w:t>
      </w:r>
      <w:r w:rsidR="004A221B" w:rsidRPr="00731EB7">
        <w:rPr>
          <w:color w:val="auto"/>
        </w:rPr>
        <w:t>d</w:t>
      </w:r>
      <w:r w:rsidR="00723A71" w:rsidRPr="00731EB7">
        <w:rPr>
          <w:color w:val="auto"/>
        </w:rPr>
        <w:t xml:space="preserve"> a</w:t>
      </w:r>
      <w:r w:rsidR="00FA6D17" w:rsidRPr="00731EB7">
        <w:rPr>
          <w:color w:val="auto"/>
        </w:rPr>
        <w:t>nd monitored a</w:t>
      </w:r>
      <w:r w:rsidR="00723A71" w:rsidRPr="00731EB7">
        <w:rPr>
          <w:color w:val="auto"/>
        </w:rPr>
        <w:t xml:space="preserve"> budget </w:t>
      </w:r>
      <w:r w:rsidR="00FA6D17" w:rsidRPr="00731EB7">
        <w:rPr>
          <w:color w:val="auto"/>
        </w:rPr>
        <w:t xml:space="preserve">of $42000 </w:t>
      </w:r>
      <w:r w:rsidR="00723A71" w:rsidRPr="00731EB7">
        <w:rPr>
          <w:color w:val="auto"/>
        </w:rPr>
        <w:t xml:space="preserve">for </w:t>
      </w:r>
      <w:r w:rsidR="004E696B" w:rsidRPr="00731EB7">
        <w:rPr>
          <w:color w:val="auto"/>
        </w:rPr>
        <w:t xml:space="preserve">all club expenses during </w:t>
      </w:r>
      <w:r w:rsidR="00723A71" w:rsidRPr="00731EB7">
        <w:rPr>
          <w:color w:val="auto"/>
        </w:rPr>
        <w:t xml:space="preserve">the </w:t>
      </w:r>
      <w:r w:rsidR="00FA6D17" w:rsidRPr="00731EB7">
        <w:rPr>
          <w:color w:val="auto"/>
        </w:rPr>
        <w:t xml:space="preserve">2018-2019 </w:t>
      </w:r>
      <w:r w:rsidR="00723A71" w:rsidRPr="00731EB7">
        <w:rPr>
          <w:color w:val="auto"/>
        </w:rPr>
        <w:t>academic year</w:t>
      </w:r>
      <w:r w:rsidR="004E696B" w:rsidRPr="00731EB7">
        <w:rPr>
          <w:color w:val="auto"/>
        </w:rPr>
        <w:t>.</w:t>
      </w:r>
    </w:p>
    <w:p w14:paraId="307BF73E" w14:textId="77777777" w:rsidR="00CD0F6C" w:rsidRPr="00731EB7" w:rsidRDefault="00CD0F6C" w:rsidP="00CD0F6C">
      <w:pPr>
        <w:pStyle w:val="Heading2"/>
        <w:rPr>
          <w:color w:val="auto"/>
        </w:rPr>
      </w:pPr>
      <w:r w:rsidRPr="00731EB7">
        <w:rPr>
          <w:color w:val="auto"/>
        </w:rPr>
        <w:t xml:space="preserve">PRESIDENT | St. Michael’s college residence council </w:t>
      </w:r>
    </w:p>
    <w:p w14:paraId="375E1C99" w14:textId="03829C1F" w:rsidR="00CD0F6C" w:rsidRDefault="00CD0F6C" w:rsidP="00CD0F6C">
      <w:pPr>
        <w:pStyle w:val="ListBullet"/>
        <w:rPr>
          <w:color w:val="auto"/>
          <w:lang w:val="en-CA" w:eastAsia="en-CA"/>
        </w:rPr>
      </w:pPr>
      <w:r w:rsidRPr="00731EB7">
        <w:rPr>
          <w:color w:val="auto"/>
          <w:lang w:val="en-CA" w:eastAsia="en-CA"/>
        </w:rPr>
        <w:t xml:space="preserve">Planned and </w:t>
      </w:r>
      <w:r w:rsidR="00832469">
        <w:rPr>
          <w:color w:val="auto"/>
          <w:lang w:val="en-CA" w:eastAsia="en-CA"/>
        </w:rPr>
        <w:t>hosted</w:t>
      </w:r>
      <w:r w:rsidRPr="00731EB7">
        <w:rPr>
          <w:color w:val="auto"/>
          <w:lang w:val="en-CA" w:eastAsia="en-CA"/>
        </w:rPr>
        <w:t xml:space="preserve"> </w:t>
      </w:r>
      <w:r w:rsidR="0038787C">
        <w:rPr>
          <w:color w:val="auto"/>
          <w:lang w:val="en-CA" w:eastAsia="en-CA"/>
        </w:rPr>
        <w:t xml:space="preserve">various </w:t>
      </w:r>
      <w:r w:rsidRPr="00731EB7">
        <w:rPr>
          <w:color w:val="auto"/>
          <w:lang w:val="en-CA" w:eastAsia="en-CA"/>
        </w:rPr>
        <w:t>house events and meetings to promote social wellbeing on residence.</w:t>
      </w:r>
    </w:p>
    <w:p w14:paraId="33B76DC3" w14:textId="68212238" w:rsidR="005532FB" w:rsidRPr="00CD0F6C" w:rsidRDefault="005532FB" w:rsidP="00CD0F6C">
      <w:pPr>
        <w:pStyle w:val="ListBullet"/>
        <w:rPr>
          <w:color w:val="auto"/>
          <w:lang w:val="en-CA" w:eastAsia="en-CA"/>
        </w:rPr>
      </w:pPr>
      <w:r w:rsidRPr="005532FB">
        <w:rPr>
          <w:color w:val="auto"/>
          <w:lang w:val="en-CA" w:eastAsia="en-CA"/>
        </w:rPr>
        <w:t>Help</w:t>
      </w:r>
      <w:r>
        <w:rPr>
          <w:color w:val="auto"/>
          <w:lang w:val="en-CA" w:eastAsia="en-CA"/>
        </w:rPr>
        <w:t>ed</w:t>
      </w:r>
      <w:r w:rsidRPr="005532FB">
        <w:rPr>
          <w:color w:val="auto"/>
          <w:lang w:val="en-CA" w:eastAsia="en-CA"/>
        </w:rPr>
        <w:t xml:space="preserve"> to create a supportive, inclusive residence community that encourages involvement </w:t>
      </w:r>
      <w:r w:rsidR="0038787C">
        <w:rPr>
          <w:color w:val="auto"/>
          <w:lang w:val="en-CA" w:eastAsia="en-CA"/>
        </w:rPr>
        <w:t>and</w:t>
      </w:r>
      <w:r w:rsidRPr="005532FB">
        <w:rPr>
          <w:color w:val="auto"/>
          <w:lang w:val="en-CA" w:eastAsia="en-CA"/>
        </w:rPr>
        <w:t xml:space="preserve"> respect</w:t>
      </w:r>
    </w:p>
    <w:p w14:paraId="7EA44DBF" w14:textId="6A208303" w:rsidR="00723A71" w:rsidRPr="00731EB7" w:rsidRDefault="00FA6D17" w:rsidP="00E752B7">
      <w:pPr>
        <w:pStyle w:val="Heading2"/>
        <w:rPr>
          <w:color w:val="auto"/>
        </w:rPr>
      </w:pPr>
      <w:r w:rsidRPr="00731EB7">
        <w:rPr>
          <w:color w:val="auto"/>
        </w:rPr>
        <w:t>captain | </w:t>
      </w:r>
      <w:r w:rsidR="00723A71" w:rsidRPr="00731EB7">
        <w:rPr>
          <w:color w:val="auto"/>
        </w:rPr>
        <w:t xml:space="preserve">Niagara-on-the-lake rangers soccer club </w:t>
      </w:r>
    </w:p>
    <w:p w14:paraId="6501F82C" w14:textId="37701BA0" w:rsidR="003908D8" w:rsidRDefault="00B9754F" w:rsidP="00E752B7">
      <w:pPr>
        <w:pStyle w:val="ListBullet"/>
        <w:rPr>
          <w:color w:val="auto"/>
        </w:rPr>
      </w:pPr>
      <w:r w:rsidRPr="00731EB7">
        <w:rPr>
          <w:color w:val="auto"/>
        </w:rPr>
        <w:t>Developed</w:t>
      </w:r>
      <w:r w:rsidR="004E696B" w:rsidRPr="00731EB7">
        <w:rPr>
          <w:color w:val="auto"/>
        </w:rPr>
        <w:t xml:space="preserve"> </w:t>
      </w:r>
      <w:r w:rsidRPr="00731EB7">
        <w:rPr>
          <w:color w:val="auto"/>
        </w:rPr>
        <w:t xml:space="preserve">a </w:t>
      </w:r>
      <w:r w:rsidR="004E696B" w:rsidRPr="00731EB7">
        <w:rPr>
          <w:color w:val="auto"/>
        </w:rPr>
        <w:t xml:space="preserve">strong work ethic and perseverance to </w:t>
      </w:r>
      <w:r w:rsidRPr="00731EB7">
        <w:rPr>
          <w:color w:val="auto"/>
        </w:rPr>
        <w:t>uphold team standard</w:t>
      </w:r>
      <w:r w:rsidR="0038787C">
        <w:rPr>
          <w:color w:val="auto"/>
        </w:rPr>
        <w:t>s</w:t>
      </w:r>
    </w:p>
    <w:p w14:paraId="4E0B0302" w14:textId="00E9AAAD" w:rsidR="005532FB" w:rsidRPr="00177D74" w:rsidRDefault="00672CC2" w:rsidP="00177D74">
      <w:pPr>
        <w:pStyle w:val="ListBullet"/>
        <w:rPr>
          <w:color w:val="auto"/>
        </w:rPr>
      </w:pPr>
      <w:r>
        <w:rPr>
          <w:color w:val="auto"/>
        </w:rPr>
        <w:t>C</w:t>
      </w:r>
      <w:r w:rsidR="004E696B" w:rsidRPr="00731EB7">
        <w:rPr>
          <w:color w:val="auto"/>
        </w:rPr>
        <w:t>ommunicated with a diverse group of athletes, coaches, and game officials</w:t>
      </w:r>
      <w:r w:rsidR="00253212" w:rsidRPr="00731EB7">
        <w:rPr>
          <w:color w:val="auto"/>
        </w:rPr>
        <w:t xml:space="preserve"> for conflict resolution and fairness in the sport.</w:t>
      </w:r>
      <w:r w:rsidR="00260CB2" w:rsidRPr="00177D74">
        <w:rPr>
          <w:color w:val="auto"/>
        </w:rPr>
        <w:t xml:space="preserve"> </w:t>
      </w:r>
    </w:p>
    <w:sectPr w:rsidR="005532FB" w:rsidRPr="00177D74" w:rsidSect="00260CB2">
      <w:footerReference w:type="default" r:id="rId8"/>
      <w:footerReference w:type="first" r:id="rId9"/>
      <w:pgSz w:w="12240" w:h="15840"/>
      <w:pgMar w:top="567" w:right="851" w:bottom="567" w:left="851" w:header="578" w:footer="57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22EDBA" w14:textId="77777777" w:rsidR="00A60C7F" w:rsidRDefault="00A60C7F">
      <w:pPr>
        <w:spacing w:after="0"/>
      </w:pPr>
      <w:r>
        <w:separator/>
      </w:r>
    </w:p>
  </w:endnote>
  <w:endnote w:type="continuationSeparator" w:id="0">
    <w:p w14:paraId="67BD9A9A" w14:textId="77777777" w:rsidR="00A60C7F" w:rsidRDefault="00A60C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C058BA" w14:textId="77777777" w:rsidR="00932387" w:rsidRDefault="0093238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42AB6F" w14:textId="377456C3" w:rsidR="00932387" w:rsidRPr="00F72978" w:rsidRDefault="00932387" w:rsidP="00F72978">
    <w:pPr>
      <w:pStyle w:val="Footer"/>
      <w:jc w:val="center"/>
      <w:rPr>
        <w:color w:val="au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C81C06" w14:textId="77777777" w:rsidR="00A60C7F" w:rsidRDefault="00A60C7F">
      <w:pPr>
        <w:spacing w:after="0"/>
      </w:pPr>
      <w:r>
        <w:separator/>
      </w:r>
    </w:p>
  </w:footnote>
  <w:footnote w:type="continuationSeparator" w:id="0">
    <w:p w14:paraId="2F23C063" w14:textId="77777777" w:rsidR="00A60C7F" w:rsidRDefault="00A60C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C9CC47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3F781A43"/>
    <w:multiLevelType w:val="multilevel"/>
    <w:tmpl w:val="51F6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24"/>
    <w:rsid w:val="00042E6E"/>
    <w:rsid w:val="00050A65"/>
    <w:rsid w:val="00147559"/>
    <w:rsid w:val="001508AB"/>
    <w:rsid w:val="00173819"/>
    <w:rsid w:val="00174C23"/>
    <w:rsid w:val="00177D74"/>
    <w:rsid w:val="001B0B24"/>
    <w:rsid w:val="00244175"/>
    <w:rsid w:val="00253212"/>
    <w:rsid w:val="002600BB"/>
    <w:rsid w:val="00260CB2"/>
    <w:rsid w:val="00266467"/>
    <w:rsid w:val="00293451"/>
    <w:rsid w:val="002A041A"/>
    <w:rsid w:val="00313571"/>
    <w:rsid w:val="00327502"/>
    <w:rsid w:val="00357FF3"/>
    <w:rsid w:val="00374627"/>
    <w:rsid w:val="0038787C"/>
    <w:rsid w:val="003908D8"/>
    <w:rsid w:val="00394A6D"/>
    <w:rsid w:val="003F19B9"/>
    <w:rsid w:val="004476A1"/>
    <w:rsid w:val="00480B6E"/>
    <w:rsid w:val="00486DEF"/>
    <w:rsid w:val="004A221B"/>
    <w:rsid w:val="004C4DCA"/>
    <w:rsid w:val="004D071F"/>
    <w:rsid w:val="004E696B"/>
    <w:rsid w:val="005114E7"/>
    <w:rsid w:val="00521C05"/>
    <w:rsid w:val="005532FB"/>
    <w:rsid w:val="00593A04"/>
    <w:rsid w:val="005A0BE3"/>
    <w:rsid w:val="005E5E55"/>
    <w:rsid w:val="005F1CF2"/>
    <w:rsid w:val="00615A7B"/>
    <w:rsid w:val="00616068"/>
    <w:rsid w:val="0063003F"/>
    <w:rsid w:val="00672CC2"/>
    <w:rsid w:val="006E401C"/>
    <w:rsid w:val="00710AFF"/>
    <w:rsid w:val="00723A71"/>
    <w:rsid w:val="00730885"/>
    <w:rsid w:val="00731EB7"/>
    <w:rsid w:val="0077621B"/>
    <w:rsid w:val="007963CE"/>
    <w:rsid w:val="007D00B3"/>
    <w:rsid w:val="007F3B24"/>
    <w:rsid w:val="00832469"/>
    <w:rsid w:val="008916B6"/>
    <w:rsid w:val="008E10EB"/>
    <w:rsid w:val="00926B7F"/>
    <w:rsid w:val="00932387"/>
    <w:rsid w:val="009747A9"/>
    <w:rsid w:val="009763C8"/>
    <w:rsid w:val="009B2660"/>
    <w:rsid w:val="00A11EDD"/>
    <w:rsid w:val="00A36A79"/>
    <w:rsid w:val="00A536FE"/>
    <w:rsid w:val="00A60C7F"/>
    <w:rsid w:val="00A60F8A"/>
    <w:rsid w:val="00A80DC2"/>
    <w:rsid w:val="00A8131A"/>
    <w:rsid w:val="00AA6737"/>
    <w:rsid w:val="00AC2D4B"/>
    <w:rsid w:val="00AF0879"/>
    <w:rsid w:val="00B15FBC"/>
    <w:rsid w:val="00B23CBE"/>
    <w:rsid w:val="00B769EE"/>
    <w:rsid w:val="00B9713C"/>
    <w:rsid w:val="00B9754F"/>
    <w:rsid w:val="00BB38C8"/>
    <w:rsid w:val="00BF1658"/>
    <w:rsid w:val="00C11221"/>
    <w:rsid w:val="00C46790"/>
    <w:rsid w:val="00C57E43"/>
    <w:rsid w:val="00C722D6"/>
    <w:rsid w:val="00C72B59"/>
    <w:rsid w:val="00C9449B"/>
    <w:rsid w:val="00CC404B"/>
    <w:rsid w:val="00CC75DB"/>
    <w:rsid w:val="00CD0F6C"/>
    <w:rsid w:val="00D26511"/>
    <w:rsid w:val="00D33143"/>
    <w:rsid w:val="00D40C56"/>
    <w:rsid w:val="00D56207"/>
    <w:rsid w:val="00D65838"/>
    <w:rsid w:val="00D765AF"/>
    <w:rsid w:val="00DB6483"/>
    <w:rsid w:val="00DB67AD"/>
    <w:rsid w:val="00DC6087"/>
    <w:rsid w:val="00DD4208"/>
    <w:rsid w:val="00E752B7"/>
    <w:rsid w:val="00E75394"/>
    <w:rsid w:val="00EA2B92"/>
    <w:rsid w:val="00EA2DC6"/>
    <w:rsid w:val="00F3585F"/>
    <w:rsid w:val="00F72978"/>
    <w:rsid w:val="00FA6D17"/>
    <w:rsid w:val="00FC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3E31B6"/>
  <w15:chartTrackingRefBased/>
  <w15:docId w15:val="{4D5ACAEE-0D58-4D81-A15B-CC520C40D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7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lexandregr10@outlook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B483207D030486FAF39DE768FFD9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1F62F-02B5-41BC-A5D7-0ACA08AEFC9E}"/>
      </w:docPartPr>
      <w:docPartBody>
        <w:p w:rsidR="00775890" w:rsidRDefault="004221EB">
          <w:pPr>
            <w:pStyle w:val="6B483207D030486FAF39DE768FFD93BD"/>
          </w:pPr>
          <w:r>
            <w:t>Your Name</w:t>
          </w:r>
        </w:p>
      </w:docPartBody>
    </w:docPart>
    <w:docPart>
      <w:docPartPr>
        <w:name w:val="91C2B4B331CC45A88219A80300F05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92393-BEDB-4DD8-8905-874DC442448F}"/>
      </w:docPartPr>
      <w:docPartBody>
        <w:p w:rsidR="00775890" w:rsidRDefault="004221EB">
          <w:pPr>
            <w:pStyle w:val="91C2B4B331CC45A88219A80300F05AE6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EB"/>
    <w:rsid w:val="0007511B"/>
    <w:rsid w:val="000C0B32"/>
    <w:rsid w:val="001C0280"/>
    <w:rsid w:val="00241320"/>
    <w:rsid w:val="003D5045"/>
    <w:rsid w:val="004221EB"/>
    <w:rsid w:val="0067421B"/>
    <w:rsid w:val="00775890"/>
    <w:rsid w:val="007A4798"/>
    <w:rsid w:val="007D2962"/>
    <w:rsid w:val="00A01CF2"/>
    <w:rsid w:val="00A71A4B"/>
    <w:rsid w:val="00B85A38"/>
    <w:rsid w:val="00BC5D8E"/>
    <w:rsid w:val="00C14678"/>
    <w:rsid w:val="00D049E7"/>
    <w:rsid w:val="00D622F6"/>
    <w:rsid w:val="00E0260B"/>
    <w:rsid w:val="00E618F4"/>
    <w:rsid w:val="00F465FF"/>
    <w:rsid w:val="00F56FC5"/>
    <w:rsid w:val="00F9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483207D030486FAF39DE768FFD93BD">
    <w:name w:val="6B483207D030486FAF39DE768FFD93BD"/>
  </w:style>
  <w:style w:type="paragraph" w:customStyle="1" w:styleId="673298C7C47B42BDA03571343715A4AA">
    <w:name w:val="673298C7C47B42BDA03571343715A4AA"/>
  </w:style>
  <w:style w:type="paragraph" w:customStyle="1" w:styleId="7C4CDCC2A7FF40438C1D81ADFA12119C">
    <w:name w:val="7C4CDCC2A7FF40438C1D81ADFA12119C"/>
  </w:style>
  <w:style w:type="paragraph" w:customStyle="1" w:styleId="20F04F4F753749898D6B1F3026258ED3">
    <w:name w:val="20F04F4F753749898D6B1F3026258ED3"/>
  </w:style>
  <w:style w:type="paragraph" w:customStyle="1" w:styleId="6F3384A5532A40A0A7EBE21FC1C258C1">
    <w:name w:val="6F3384A5532A40A0A7EBE21FC1C258C1"/>
  </w:style>
  <w:style w:type="paragraph" w:customStyle="1" w:styleId="33377D5DA8B840DEABA1C422C97CA407">
    <w:name w:val="33377D5DA8B840DEABA1C422C97CA407"/>
  </w:style>
  <w:style w:type="paragraph" w:customStyle="1" w:styleId="7EE079283ABA4ACC9714A5F519992301">
    <w:name w:val="7EE079283ABA4ACC9714A5F519992301"/>
  </w:style>
  <w:style w:type="paragraph" w:customStyle="1" w:styleId="91C2B4B331CC45A88219A80300F05AE6">
    <w:name w:val="91C2B4B331CC45A88219A80300F05AE6"/>
  </w:style>
  <w:style w:type="paragraph" w:customStyle="1" w:styleId="0945C6755A55439DA4EC8672BCFCE86D">
    <w:name w:val="0945C6755A55439DA4EC8672BCFCE86D"/>
  </w:style>
  <w:style w:type="paragraph" w:customStyle="1" w:styleId="B3B485417E6A45E8880A7B05CB64452F">
    <w:name w:val="B3B485417E6A45E8880A7B05CB64452F"/>
  </w:style>
  <w:style w:type="paragraph" w:customStyle="1" w:styleId="6F6885DE7A26497F8BF3CE86C70313C0">
    <w:name w:val="6F6885DE7A26497F8BF3CE86C70313C0"/>
  </w:style>
  <w:style w:type="paragraph" w:customStyle="1" w:styleId="4E19622B9B454BE7919A47B5EF179ACB">
    <w:name w:val="4E19622B9B454BE7919A47B5EF179ACB"/>
  </w:style>
  <w:style w:type="paragraph" w:customStyle="1" w:styleId="A669A6008A534577B0EF9F1EF7D86B20">
    <w:name w:val="A669A6008A534577B0EF9F1EF7D86B20"/>
  </w:style>
  <w:style w:type="paragraph" w:customStyle="1" w:styleId="39E26D59BE66426E873BC1DF9CD52D85">
    <w:name w:val="39E26D59BE66426E873BC1DF9CD52D85"/>
  </w:style>
  <w:style w:type="paragraph" w:customStyle="1" w:styleId="627119C6A957418AAF888E8CA210E5DD">
    <w:name w:val="627119C6A957418AAF888E8CA210E5DD"/>
  </w:style>
  <w:style w:type="paragraph" w:customStyle="1" w:styleId="39F863160B6C4D1E9081EF23AB56BE14">
    <w:name w:val="39F863160B6C4D1E9081EF23AB56BE14"/>
  </w:style>
  <w:style w:type="paragraph" w:customStyle="1" w:styleId="AE8ED3B5A4A14DE5994898EB523A55EA">
    <w:name w:val="AE8ED3B5A4A14DE5994898EB523A55EA"/>
  </w:style>
  <w:style w:type="paragraph" w:customStyle="1" w:styleId="180182EFD2AB469BAC1E3EA28625723F">
    <w:name w:val="180182EFD2AB469BAC1E3EA28625723F"/>
  </w:style>
  <w:style w:type="paragraph" w:customStyle="1" w:styleId="C12F9850D2094505A01D057E09E8A4ED">
    <w:name w:val="C12F9850D2094505A01D057E09E8A4ED"/>
  </w:style>
  <w:style w:type="paragraph" w:customStyle="1" w:styleId="4706896F141C444D85FC23ED132BFF28">
    <w:name w:val="4706896F141C444D85FC23ED132BFF28"/>
  </w:style>
  <w:style w:type="paragraph" w:customStyle="1" w:styleId="70380D3BF4464DD6A487428FD1C20B71">
    <w:name w:val="70380D3BF4464DD6A487428FD1C20B71"/>
  </w:style>
  <w:style w:type="paragraph" w:customStyle="1" w:styleId="67134D84682048619916C7BAFB0DA05A">
    <w:name w:val="67134D84682048619916C7BAFB0DA05A"/>
  </w:style>
  <w:style w:type="paragraph" w:customStyle="1" w:styleId="0CEBD661E2FC449EBFA7741EE60A06C2">
    <w:name w:val="0CEBD661E2FC449EBFA7741EE60A06C2"/>
  </w:style>
  <w:style w:type="paragraph" w:customStyle="1" w:styleId="F3CB14BD9174466AB1E7FCF7786EE53D">
    <w:name w:val="F3CB14BD9174466AB1E7FCF7786EE53D"/>
  </w:style>
  <w:style w:type="paragraph" w:customStyle="1" w:styleId="5E8C15954A194E0DA0906780E8DA3A30">
    <w:name w:val="5E8C15954A194E0DA0906780E8DA3A30"/>
  </w:style>
  <w:style w:type="paragraph" w:customStyle="1" w:styleId="EDFE9FD602964134BB4F3D0897C5F801">
    <w:name w:val="EDFE9FD602964134BB4F3D0897C5F801"/>
  </w:style>
  <w:style w:type="paragraph" w:customStyle="1" w:styleId="49899C8B056C4EC7BF0B6CF5FD278E1A">
    <w:name w:val="49899C8B056C4EC7BF0B6CF5FD278E1A"/>
  </w:style>
  <w:style w:type="paragraph" w:customStyle="1" w:styleId="ECE160F8CECB4D8280CBACB1752C8BB6">
    <w:name w:val="ECE160F8CECB4D8280CBACB1752C8BB6"/>
  </w:style>
  <w:style w:type="paragraph" w:customStyle="1" w:styleId="0F2A958ECF224B8E9369B2E1D08DBB8B">
    <w:name w:val="0F2A958ECF224B8E9369B2E1D08DBB8B"/>
  </w:style>
  <w:style w:type="paragraph" w:customStyle="1" w:styleId="AB1D3B65F2424272B4C7F0370D24BBED">
    <w:name w:val="AB1D3B65F2424272B4C7F0370D24BBED"/>
  </w:style>
  <w:style w:type="paragraph" w:customStyle="1" w:styleId="4CB89C9E73224D19B6442921D62734E4">
    <w:name w:val="4CB89C9E73224D19B6442921D62734E4"/>
  </w:style>
  <w:style w:type="paragraph" w:customStyle="1" w:styleId="ECF93AFAC0214FC18F2E275D720748A1">
    <w:name w:val="ECF93AFAC0214FC18F2E275D720748A1"/>
  </w:style>
  <w:style w:type="paragraph" w:customStyle="1" w:styleId="549E8930FCFA43AEB895B5CE7B4A7935">
    <w:name w:val="549E8930FCFA43AEB895B5CE7B4A7935"/>
  </w:style>
  <w:style w:type="paragraph" w:customStyle="1" w:styleId="A9C5A3F25DA5444F915B1F179C9C0748">
    <w:name w:val="A9C5A3F25DA5444F915B1F179C9C0748"/>
  </w:style>
  <w:style w:type="paragraph" w:customStyle="1" w:styleId="E814B95E1B0F49B79B7338F2DFE9ED6F">
    <w:name w:val="E814B95E1B0F49B79B7338F2DFE9ED6F"/>
  </w:style>
  <w:style w:type="paragraph" w:customStyle="1" w:styleId="ED74EAF7D7D24D318061409BE421CED9">
    <w:name w:val="ED74EAF7D7D24D318061409BE421CE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resume.dotx</Template>
  <TotalTime>1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dc:description>Alexandre Gouveia</dc:description>
  <cp:lastModifiedBy>Alexandre Gouveia Rodrigues</cp:lastModifiedBy>
  <cp:revision>2</cp:revision>
  <cp:lastPrinted>2020-05-04T02:39:00Z</cp:lastPrinted>
  <dcterms:created xsi:type="dcterms:W3CDTF">2020-08-02T20:40:00Z</dcterms:created>
  <dcterms:modified xsi:type="dcterms:W3CDTF">2020-08-02T20:40:00Z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